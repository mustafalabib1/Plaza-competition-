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2007D04A" w14:textId="77777777" w:rsidTr="00A43A5B">
        <w:trPr>
          <w:cantSplit/>
          <w:trHeight w:val="4488"/>
        </w:trPr>
        <w:tc>
          <w:tcPr>
            <w:tcW w:w="6285" w:type="dxa"/>
          </w:tcPr>
          <w:p w14:paraId="304106EC" w14:textId="0D9D40C5" w:rsidR="00F448BC" w:rsidRDefault="00EF31D7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CA6C74" wp14:editId="6ADF1023">
                  <wp:extent cx="3853815" cy="1999615"/>
                  <wp:effectExtent l="0" t="0" r="0" b="635"/>
                  <wp:docPr id="544541922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541922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199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1C018B6C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49B34C66" w14:textId="14613E2E" w:rsidR="00B77317" w:rsidRPr="00CD1539" w:rsidRDefault="00EF31D7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GIRPPRE_02</w:t>
                  </w:r>
                </w:p>
                <w:p w14:paraId="7E86B586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10EED908" w14:textId="463535DA" w:rsidR="00B77317" w:rsidRPr="00CD1539" w:rsidRDefault="00EF31D7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Friday, March 28, 2025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3608CB6B" w14:textId="1560A3C5" w:rsidR="00B77317" w:rsidRPr="00CD1539" w:rsidRDefault="00EF31D7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14:paraId="0A70949A" w14:textId="2B45AD20" w:rsidR="00B77317" w:rsidRPr="006A441F" w:rsidRDefault="00EF31D7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112554B7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024E7FE9" w14:textId="0A822347" w:rsidR="00B77317" w:rsidRDefault="00EF31D7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7FA14A5E" w14:textId="501664F4" w:rsidR="00EF31D7" w:rsidRDefault="001041F1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94074885" w:history="1">
                        <w:r w:rsidR="00EF31D7" w:rsidRPr="009671D2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EF31D7">
                          <w:rPr>
                            <w:noProof/>
                            <w:webHidden/>
                          </w:rPr>
                          <w:tab/>
                        </w:r>
                        <w:r w:rsidR="00EF31D7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F31D7">
                          <w:rPr>
                            <w:noProof/>
                            <w:webHidden/>
                          </w:rPr>
                          <w:instrText xml:space="preserve"> PAGEREF _Toc194074885 \h </w:instrText>
                        </w:r>
                        <w:r w:rsidR="00EF31D7">
                          <w:rPr>
                            <w:noProof/>
                            <w:webHidden/>
                          </w:rPr>
                        </w:r>
                        <w:r w:rsidR="00EF31D7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F31D7">
                          <w:rPr>
                            <w:noProof/>
                            <w:webHidden/>
                          </w:rPr>
                          <w:t>1</w:t>
                        </w:r>
                        <w:r w:rsidR="00EF31D7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9AEE29F" w14:textId="5B00A11F" w:rsidR="00EF31D7" w:rsidRDefault="00EF31D7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074886" w:history="1">
                        <w:r w:rsidRPr="009671D2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_Toc194074886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538CBF2" w14:textId="591B239B" w:rsidR="00EF31D7" w:rsidRDefault="00EF31D7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074887" w:history="1">
                        <w:r w:rsidRPr="009671D2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_Toc194074887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EF4E91E" w14:textId="36587C3D" w:rsidR="00EF31D7" w:rsidRDefault="00EF31D7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074888" w:history="1">
                        <w:r w:rsidRPr="009671D2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_Toc194074888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49FF473" w14:textId="7EE787B2" w:rsidR="00EF31D7" w:rsidRDefault="00EF31D7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074889" w:history="1">
                        <w:r w:rsidRPr="009671D2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_Toc194074889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7719D5E" w14:textId="2CA95DF5" w:rsidR="00EF31D7" w:rsidRDefault="00EF31D7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074890" w:history="1">
                        <w:r w:rsidRPr="009671D2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_Toc194074890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CAF04D3" w14:textId="567150AE" w:rsidR="00EF31D7" w:rsidRDefault="00EF31D7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074891" w:history="1">
                        <w:r w:rsidRPr="009671D2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_Toc194074891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158FF39" w14:textId="27090E20" w:rsidR="00EF31D7" w:rsidRDefault="00EF31D7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074892" w:history="1">
                        <w:r w:rsidRPr="009671D2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_Toc194074892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E440F1E" w14:textId="0409607E" w:rsidR="00EF31D7" w:rsidRDefault="00EF31D7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074893" w:history="1">
                        <w:r w:rsidRPr="009671D2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_Toc194074893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404AA78" w14:textId="263B3819" w:rsidR="00EF31D7" w:rsidRDefault="00EF31D7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074894" w:history="1">
                        <w:r w:rsidRPr="009671D2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_Toc194074894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20C9CC1" w14:textId="3E728864" w:rsidR="00EF31D7" w:rsidRDefault="00EF31D7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074895" w:history="1">
                        <w:r w:rsidRPr="009671D2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_Toc194074895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8E665D0" w14:textId="318E0DC0" w:rsidR="00EF31D7" w:rsidRDefault="00EF31D7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074896" w:history="1">
                        <w:r w:rsidRPr="009671D2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_Toc194074896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9DCC444" w14:textId="76B08C00" w:rsidR="00EF31D7" w:rsidRDefault="00EF31D7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074897" w:history="1">
                        <w:r w:rsidRPr="009671D2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_Toc194074897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562272A" w14:textId="46AAF47D" w:rsidR="00EF31D7" w:rsidRDefault="00EF31D7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074898" w:history="1">
                        <w:r w:rsidRPr="009671D2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_Toc194074898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1855484" w14:textId="406B5D26" w:rsidR="00EF31D7" w:rsidRDefault="00EF31D7">
                      <w:pPr>
                        <w:pStyle w:val="TOC1"/>
                        <w:rPr>
                          <w:noProof/>
                          <w:kern w:val="2"/>
                          <w:sz w:val="24"/>
                          <w:szCs w:val="24"/>
                          <w14:ligatures w14:val="standardContextual"/>
                        </w:rPr>
                      </w:pPr>
                      <w:hyperlink w:anchor="_Toc194074899" w:history="1">
                        <w:r w:rsidRPr="009671D2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_Toc194074899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88DC0AC" w14:textId="5308391F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602FACDF" w14:textId="77777777" w:rsidR="00F448BC" w:rsidRDefault="00F448BC" w:rsidP="00A5373F"/>
        </w:tc>
      </w:tr>
      <w:tr w:rsidR="00F448BC" w14:paraId="32EDC4B0" w14:textId="77777777" w:rsidTr="00BE081A">
        <w:trPr>
          <w:cantSplit/>
          <w:trHeight w:val="3924"/>
        </w:trPr>
        <w:tc>
          <w:tcPr>
            <w:tcW w:w="6285" w:type="dxa"/>
          </w:tcPr>
          <w:p w14:paraId="66CE6239" w14:textId="5DCA78D8" w:rsidR="00C27B5D" w:rsidRDefault="00EF31D7" w:rsidP="00C27B5D">
            <w:pPr>
              <w:pStyle w:val="Heading1"/>
            </w:pPr>
            <w:bookmarkStart w:id="0" w:name="_Toc194074885"/>
            <w:r>
              <w:t>Description</w:t>
            </w:r>
            <w:bookmarkEnd w:id="0"/>
          </w:p>
          <w:p w14:paraId="169B1F84" w14:textId="5A5A365B" w:rsidR="00F448BC" w:rsidRPr="00E65D6E" w:rsidRDefault="00EF31D7" w:rsidP="00FF408C">
            <w:r>
              <w:t>No Data</w:t>
            </w:r>
          </w:p>
        </w:tc>
        <w:tc>
          <w:tcPr>
            <w:tcW w:w="4713" w:type="dxa"/>
            <w:vMerge/>
          </w:tcPr>
          <w:p w14:paraId="5814D9A0" w14:textId="77777777" w:rsidR="00F448BC" w:rsidRPr="00A33AA4" w:rsidRDefault="00F448BC" w:rsidP="00840CC7">
            <w:pPr>
              <w:pStyle w:val="TOC3"/>
            </w:pPr>
          </w:p>
        </w:tc>
      </w:tr>
    </w:tbl>
    <w:p w14:paraId="669F6D8D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73B1CECC" w14:textId="77777777" w:rsidTr="00DD03CF">
        <w:tc>
          <w:tcPr>
            <w:tcW w:w="11016" w:type="dxa"/>
          </w:tcPr>
          <w:p w14:paraId="0D3A9D5B" w14:textId="3B246A79" w:rsidR="00343025" w:rsidRDefault="00EF31D7" w:rsidP="00343025">
            <w:pPr>
              <w:pStyle w:val="Heading1"/>
            </w:pPr>
            <w:bookmarkStart w:id="1" w:name="_Toc243733140"/>
            <w:bookmarkStart w:id="2" w:name="_Toc245020107"/>
            <w:bookmarkStart w:id="3" w:name="_Toc245020139"/>
            <w:bookmarkStart w:id="4" w:name="_Toc194074886"/>
            <w:r>
              <w:lastRenderedPageBreak/>
              <w:t>Assumptions</w:t>
            </w:r>
            <w:bookmarkEnd w:id="4"/>
          </w:p>
          <w:p w14:paraId="556736E5" w14:textId="64FDF8A8" w:rsidR="00A96F2C" w:rsidRDefault="00A96F2C" w:rsidP="00A96F2C"/>
        </w:tc>
      </w:tr>
    </w:tbl>
    <w:p w14:paraId="07575FA0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676C83D9" w14:textId="77777777" w:rsidTr="00ED5A01">
        <w:tc>
          <w:tcPr>
            <w:tcW w:w="11016" w:type="dxa"/>
          </w:tcPr>
          <w:p w14:paraId="3DFC25D0" w14:textId="724ACCB2" w:rsidR="00FF408C" w:rsidRDefault="00EF31D7" w:rsidP="00FF408C">
            <w:pPr>
              <w:pStyle w:val="Heading1"/>
            </w:pPr>
            <w:bookmarkStart w:id="5" w:name="_Toc194074887"/>
            <w:r>
              <w:t>Model Information</w:t>
            </w:r>
            <w:bookmarkEnd w:id="5"/>
          </w:p>
          <w:p w14:paraId="0D43683E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5D49B0E9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7E136168" w14:textId="77777777" w:rsidTr="00077EA0">
                    <w:tc>
                      <w:tcPr>
                        <w:tcW w:w="8640" w:type="dxa"/>
                      </w:tcPr>
                      <w:p w14:paraId="6E02D788" w14:textId="6FCA8794" w:rsidR="00077EA0" w:rsidRDefault="00EF31D7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47C035F8" wp14:editId="69368026">
                              <wp:extent cx="5349240" cy="2774950"/>
                              <wp:effectExtent l="0" t="0" r="3810" b="6350"/>
                              <wp:docPr id="556186868" name="Picture 2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56186868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7749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488CCD4A" w14:textId="10C39D68" w:rsidR="00C16188" w:rsidRDefault="00EF31D7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GIRPPRE_02</w:t>
                  </w:r>
                </w:p>
                <w:p w14:paraId="5CAC691F" w14:textId="47B5B45B" w:rsidR="00C16188" w:rsidRDefault="00EF31D7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0D3C5298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F14D500" w14:textId="214ECE88" w:rsidR="00C16188" w:rsidRPr="0044448A" w:rsidRDefault="00EF31D7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15172B64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E3952C8" w14:textId="686277C7" w:rsidR="00C16188" w:rsidRDefault="00EF31D7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8299A06" w14:textId="418C5AC5" w:rsidR="00C16188" w:rsidRDefault="00EF31D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F06AA13" w14:textId="004AE86E" w:rsidR="00C16188" w:rsidRDefault="00EF31D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DB78932" w14:textId="69C6F57D" w:rsidR="00C16188" w:rsidRDefault="00EF31D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14:paraId="2FBACB00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E86835" w14:textId="3E001072" w:rsidR="00C16188" w:rsidRDefault="00EF31D7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52F27AAA" w14:textId="4D2574C6" w:rsidR="004B3022" w:rsidRPr="0044448A" w:rsidRDefault="00EF31D7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0FDABB8" wp14:editId="7B398880">
                        <wp:extent cx="1562735" cy="810895"/>
                        <wp:effectExtent l="0" t="0" r="0" b="8255"/>
                        <wp:docPr id="102325247" name="Picture 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2325247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10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58BB8D" w14:textId="104FD229" w:rsidR="00C16188" w:rsidRPr="0044448A" w:rsidRDefault="00EF31D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8177122" w14:textId="77777777" w:rsidR="00EF31D7" w:rsidRDefault="00EF31D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Mass:0.00012905 kg</w:t>
                  </w:r>
                </w:p>
                <w:p w14:paraId="52EF45BF" w14:textId="77777777" w:rsidR="00EF31D7" w:rsidRDefault="00EF31D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Volume:8.06617e-07 m^3</w:t>
                  </w:r>
                </w:p>
                <w:p w14:paraId="623ACA19" w14:textId="77777777" w:rsidR="00EF31D7" w:rsidRDefault="00EF31D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Density:159.99 kg/m^3</w:t>
                  </w:r>
                </w:p>
                <w:p w14:paraId="2902C881" w14:textId="77777777" w:rsidR="00EF31D7" w:rsidRDefault="00EF31D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Weight:0.00126469 N</w:t>
                  </w:r>
                </w:p>
                <w:p w14:paraId="561FEA5C" w14:textId="04681BE5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1F47BA" w14:textId="77777777" w:rsidR="00EF31D7" w:rsidRDefault="00EF31D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D:\Mustafa\Solid work\Robot V2\Arm\GIRPPRE_02.SLDPRT</w:t>
                  </w:r>
                </w:p>
                <w:p w14:paraId="216EB8F8" w14:textId="360F9053" w:rsidR="00C16188" w:rsidRPr="0044448A" w:rsidRDefault="00EF31D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 4 23:35:42 2025</w:t>
                  </w:r>
                </w:p>
              </w:tc>
            </w:tr>
          </w:tbl>
          <w:p w14:paraId="42DE5B97" w14:textId="1EDDA9E5" w:rsidR="00FF408C" w:rsidRDefault="00FF408C" w:rsidP="00A96F2C"/>
        </w:tc>
      </w:tr>
    </w:tbl>
    <w:p w14:paraId="490B0D6C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14:paraId="01AAFF0B" w14:textId="77777777" w:rsidTr="005E294F">
        <w:tc>
          <w:tcPr>
            <w:tcW w:w="11016" w:type="dxa"/>
          </w:tcPr>
          <w:p w14:paraId="480ED029" w14:textId="6ED83455" w:rsidR="00B35001" w:rsidRPr="00B35001" w:rsidRDefault="00EF31D7" w:rsidP="00B35001">
            <w:pPr>
              <w:pStyle w:val="Heading1"/>
            </w:pPr>
            <w:bookmarkStart w:id="6" w:name="_Toc194074888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63"/>
              <w:gridCol w:w="5275"/>
            </w:tblGrid>
            <w:tr w:rsidR="00B35001" w14:paraId="0BC9C42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B548C42" w14:textId="374ED7CB" w:rsidR="00B35001" w:rsidRDefault="00EF31D7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95B83C" w14:textId="701A3367" w:rsidR="00B35001" w:rsidRDefault="00EF31D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EF31D7" w14:paraId="1F179E7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1C465E" w14:textId="68266789" w:rsidR="00EF31D7" w:rsidRDefault="00EF31D7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C44F00" w14:textId="245ED0BB" w:rsidR="00EF31D7" w:rsidRDefault="00EF31D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EF31D7" w14:paraId="6362514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DA55CD" w14:textId="4DD50BF9" w:rsidR="00EF31D7" w:rsidRDefault="00EF31D7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1A635A" w14:textId="013940FA" w:rsidR="00EF31D7" w:rsidRDefault="00EF31D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EF31D7" w14:paraId="54B4A51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6575A9" w14:textId="312DE3A8" w:rsidR="00EF31D7" w:rsidRDefault="00EF31D7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F5FAE75" w14:textId="48837361" w:rsidR="00EF31D7" w:rsidRDefault="00EF31D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EF31D7" w14:paraId="1273137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260CA4" w14:textId="63BDBD9A" w:rsidR="00EF31D7" w:rsidRDefault="00EF31D7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BFE2F8" w14:textId="011F97D6" w:rsidR="00EF31D7" w:rsidRDefault="00EF31D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EF31D7" w14:paraId="34C5C00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6FA3DD" w14:textId="2163BFFB" w:rsidR="00EF31D7" w:rsidRDefault="00EF31D7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EE4B26" w14:textId="0AC8BCF4" w:rsidR="00EF31D7" w:rsidRDefault="00EF31D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EF31D7" w14:paraId="5480CCE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B69F0B" w14:textId="6C42D6C5" w:rsidR="00EF31D7" w:rsidRDefault="00EF31D7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6004C6E" w14:textId="5B363DA0" w:rsidR="00EF31D7" w:rsidRDefault="00EF31D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F31D7" w14:paraId="1322C79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622FB5" w14:textId="384F2C78" w:rsidR="00EF31D7" w:rsidRDefault="00EF31D7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CD397A" w14:textId="5069B7CE" w:rsidR="00EF31D7" w:rsidRDefault="00EF31D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EF31D7" w14:paraId="5867730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66E56C" w14:textId="13B5F3B3" w:rsidR="00EF31D7" w:rsidRDefault="00EF31D7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7C5220" w14:textId="4652C70F" w:rsidR="00EF31D7" w:rsidRDefault="00EF31D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F31D7" w14:paraId="518BC13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0815C2" w14:textId="798116A6" w:rsidR="00EF31D7" w:rsidRDefault="00EF31D7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37823A" w14:textId="684EE82C" w:rsidR="00EF31D7" w:rsidRDefault="00EF31D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F31D7" w14:paraId="13AB224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278E4C" w14:textId="274F36DE" w:rsidR="00EF31D7" w:rsidRDefault="00EF31D7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C8ACB6F" w14:textId="24F8AF27" w:rsidR="00EF31D7" w:rsidRDefault="00EF31D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F31D7" w14:paraId="33302546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41CE06" w14:textId="5912B529" w:rsidR="00EF31D7" w:rsidRDefault="00EF31D7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899BF0" w14:textId="3DBCD1B8" w:rsidR="00EF31D7" w:rsidRDefault="00EF31D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EF31D7" w14:paraId="0F8E3FA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270AEF" w14:textId="5F2D868B" w:rsidR="00EF31D7" w:rsidRDefault="00EF31D7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DB63BE" w14:textId="708F7343" w:rsidR="00EF31D7" w:rsidRDefault="00EF31D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F31D7" w14:paraId="7C9951B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371754" w14:textId="20E16FB1" w:rsidR="00EF31D7" w:rsidRDefault="00EF31D7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86B9F8" w14:textId="03869D6A" w:rsidR="00EF31D7" w:rsidRDefault="00EF31D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EF31D7" w14:paraId="6F44323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DFC0080" w14:textId="2646EDC0" w:rsidR="00EF31D7" w:rsidRDefault="00EF31D7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7AC123C" w14:textId="0A1BB825" w:rsidR="00EF31D7" w:rsidRDefault="00EF31D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F31D7" w14:paraId="2FD12B5C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98ED55" w14:textId="06793E12" w:rsidR="00EF31D7" w:rsidRDefault="00EF31D7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D5B6C2" w14:textId="744EDD40" w:rsidR="00EF31D7" w:rsidRDefault="00EF31D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F31D7" w14:paraId="3B12386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B01F9A" w14:textId="450B2D73" w:rsidR="00EF31D7" w:rsidRDefault="00EF31D7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B9482A" w14:textId="58DB60AE" w:rsidR="00EF31D7" w:rsidRDefault="00EF31D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(D:\Mustafa\Solid work\Robot V2\Arm)</w:t>
                  </w:r>
                </w:p>
              </w:tc>
            </w:tr>
          </w:tbl>
          <w:p w14:paraId="71DB35C7" w14:textId="75503609" w:rsidR="005E294F" w:rsidRDefault="005E294F" w:rsidP="00A96F2C"/>
        </w:tc>
      </w:tr>
      <w:bookmarkEnd w:id="1"/>
      <w:bookmarkEnd w:id="2"/>
      <w:bookmarkEnd w:id="3"/>
    </w:tbl>
    <w:p w14:paraId="18070444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14:paraId="64437009" w14:textId="77777777" w:rsidTr="00E80CD9">
        <w:tc>
          <w:tcPr>
            <w:tcW w:w="11016" w:type="dxa"/>
          </w:tcPr>
          <w:p w14:paraId="603B722E" w14:textId="2D9D57B4" w:rsidR="00F33129" w:rsidRPr="00B35001" w:rsidRDefault="00EF31D7" w:rsidP="000A7C6B">
            <w:pPr>
              <w:pStyle w:val="Heading1"/>
            </w:pPr>
            <w:bookmarkStart w:id="7" w:name="_Toc194074889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92"/>
              <w:gridCol w:w="5246"/>
            </w:tblGrid>
            <w:tr w:rsidR="00F33129" w14:paraId="2105974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983882" w14:textId="4347CEC1" w:rsidR="00F33129" w:rsidRDefault="00EF31D7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1BCBF59" w14:textId="34FE9238" w:rsidR="00F33129" w:rsidRDefault="00EF31D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EF31D7" w14:paraId="5B6641F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EFE952" w14:textId="7CFE89F5" w:rsidR="00EF31D7" w:rsidRDefault="00EF31D7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D6B18D" w14:textId="4BFF704B" w:rsidR="00EF31D7" w:rsidRDefault="00EF31D7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EF31D7" w14:paraId="419B4FF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7D4065" w14:textId="7E56E0EF" w:rsidR="00EF31D7" w:rsidRDefault="00EF31D7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21C454B" w14:textId="660031D9" w:rsidR="00EF31D7" w:rsidRDefault="00EF31D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EF31D7" w14:paraId="32F30B32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14EEC0" w14:textId="31014971" w:rsidR="00EF31D7" w:rsidRDefault="00EF31D7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1807E1" w14:textId="196B4A72" w:rsidR="00EF31D7" w:rsidRDefault="00EF31D7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EF31D7" w14:paraId="057E7B7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5577B9" w14:textId="60533C5A" w:rsidR="00EF31D7" w:rsidRDefault="00EF31D7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DEEEDD" w14:textId="743F2468" w:rsidR="00EF31D7" w:rsidRDefault="00EF31D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4979E498" w14:textId="23C5A538" w:rsidR="00F33129" w:rsidRDefault="00F33129" w:rsidP="000A7C6B"/>
        </w:tc>
      </w:tr>
    </w:tbl>
    <w:p w14:paraId="0A2DFACA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0E09833E" w14:textId="77777777" w:rsidTr="005273D5">
        <w:trPr>
          <w:trHeight w:val="4158"/>
        </w:trPr>
        <w:tc>
          <w:tcPr>
            <w:tcW w:w="11136" w:type="dxa"/>
          </w:tcPr>
          <w:p w14:paraId="20FAD1FB" w14:textId="30982271" w:rsidR="00E80CD9" w:rsidRPr="00AC3438" w:rsidRDefault="00EF31D7" w:rsidP="000A7C6B">
            <w:pPr>
              <w:pStyle w:val="Heading1"/>
            </w:pPr>
            <w:bookmarkStart w:id="8" w:name="_Toc243733144"/>
            <w:bookmarkStart w:id="9" w:name="_Toc245020112"/>
            <w:bookmarkStart w:id="10" w:name="_Toc245020144"/>
            <w:bookmarkStart w:id="11" w:name="_Toc194074890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53E25C70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1563F4F" w14:textId="37D2CFC7" w:rsidR="00E80CD9" w:rsidRPr="003E6C57" w:rsidRDefault="00EF31D7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4C78B38" w14:textId="34025499" w:rsidR="00E80CD9" w:rsidRPr="003E6C57" w:rsidRDefault="00EF31D7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634D529" w14:textId="7FAF4937" w:rsidR="00E80CD9" w:rsidRPr="003E6C57" w:rsidRDefault="00EF31D7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18A1D41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2E0106A9" w14:textId="07E4A32E" w:rsidR="00E80CD9" w:rsidRPr="00577134" w:rsidRDefault="00EF31D7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6954C79E" wp14:editId="5F813776">
                        <wp:extent cx="1904365" cy="988060"/>
                        <wp:effectExtent l="0" t="0" r="635" b="2540"/>
                        <wp:docPr id="1815265666" name="Picture 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1526566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88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028416F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869504A" w14:textId="32327456" w:rsidR="00E80CD9" w:rsidRPr="00BE6656" w:rsidRDefault="00EF31D7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B3A3159" w14:textId="763AE807" w:rsidR="00E80CD9" w:rsidRPr="00BE6656" w:rsidRDefault="00EF31D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Balsa</w:t>
                        </w:r>
                      </w:p>
                    </w:tc>
                  </w:tr>
                  <w:tr w:rsidR="00EF31D7" w:rsidRPr="00577134" w14:paraId="15B025B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322E01D" w14:textId="21A3C542" w:rsidR="00EF31D7" w:rsidRDefault="00EF31D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BFCA0C3" w14:textId="22D33E69" w:rsidR="00EF31D7" w:rsidRDefault="00EF31D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EF31D7" w:rsidRPr="00577134" w14:paraId="7C702BF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9DB7148" w14:textId="765428D4" w:rsidR="00EF31D7" w:rsidRDefault="00EF31D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2958084" w14:textId="15AF358B" w:rsidR="00EF31D7" w:rsidRDefault="00EF31D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EF31D7" w:rsidRPr="00577134" w14:paraId="665EA69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828E7A9" w14:textId="5828C537" w:rsidR="00EF31D7" w:rsidRDefault="00EF31D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44C18C2" w14:textId="2F22C631" w:rsidR="00EF31D7" w:rsidRDefault="00EF31D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2e+07 N/m^2</w:t>
                        </w:r>
                      </w:p>
                    </w:tc>
                  </w:tr>
                  <w:tr w:rsidR="00EF31D7" w:rsidRPr="00577134" w14:paraId="61BEEAB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FAF672F" w14:textId="7440614C" w:rsidR="00EF31D7" w:rsidRDefault="00EF31D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71668CA" w14:textId="64E19E7D" w:rsidR="00EF31D7" w:rsidRDefault="00EF31D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3e+09 N/m^2</w:t>
                        </w:r>
                      </w:p>
                    </w:tc>
                  </w:tr>
                  <w:tr w:rsidR="00EF31D7" w:rsidRPr="00577134" w14:paraId="4D547B7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96A2960" w14:textId="3D1177D8" w:rsidR="00EF31D7" w:rsidRDefault="00EF31D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8C23411" w14:textId="622F7DB9" w:rsidR="00EF31D7" w:rsidRDefault="00EF31D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0.29  </w:t>
                        </w:r>
                      </w:p>
                    </w:tc>
                  </w:tr>
                  <w:tr w:rsidR="00EF31D7" w:rsidRPr="00577134" w14:paraId="5A300D2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BBCC054" w14:textId="0074D082" w:rsidR="00EF31D7" w:rsidRDefault="00EF31D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32B2B7B" w14:textId="1C6FC812" w:rsidR="00EF31D7" w:rsidRDefault="00EF31D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159.99 kg/m^3</w:t>
                        </w:r>
                      </w:p>
                    </w:tc>
                  </w:tr>
                  <w:tr w:rsidR="00EF31D7" w:rsidRPr="00577134" w14:paraId="2765E42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DB0FA9C" w14:textId="0AEED2F6" w:rsidR="00EF31D7" w:rsidRDefault="00EF31D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98B1308" w14:textId="071FE796" w:rsidR="00EF31D7" w:rsidRDefault="00EF31D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3e+08 N/m^2</w:t>
                        </w:r>
                      </w:p>
                    </w:tc>
                  </w:tr>
                </w:tbl>
                <w:p w14:paraId="2071263F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2FD4FAAF" w14:textId="2C5329E2" w:rsidR="00E80CD9" w:rsidRPr="00577134" w:rsidRDefault="00EF31D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1(Boss-Extrude1)(GIRPPRE_02)</w:t>
                  </w:r>
                </w:p>
              </w:tc>
            </w:tr>
            <w:tr w:rsidR="00E80CD9" w:rsidRPr="000841BF" w14:paraId="2DB1066D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2853B0C4" w14:textId="738F06F5" w:rsidR="00E80CD9" w:rsidRPr="000841BF" w:rsidRDefault="00EF31D7" w:rsidP="00EF31D7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14:paraId="3AB6B34E" w14:textId="7CE882CD" w:rsidR="00E80CD9" w:rsidRDefault="00E80CD9" w:rsidP="000A7C6B"/>
        </w:tc>
      </w:tr>
      <w:bookmarkEnd w:id="8"/>
      <w:bookmarkEnd w:id="9"/>
      <w:bookmarkEnd w:id="10"/>
    </w:tbl>
    <w:p w14:paraId="1DFC9514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2F9A94AB" w14:textId="77777777" w:rsidTr="00452CBC">
        <w:tc>
          <w:tcPr>
            <w:tcW w:w="11016" w:type="dxa"/>
          </w:tcPr>
          <w:p w14:paraId="7DEFD28A" w14:textId="30D7DD79" w:rsidR="005273D5" w:rsidRPr="00AF1A58" w:rsidRDefault="00EF31D7" w:rsidP="000A7C6B">
            <w:pPr>
              <w:pStyle w:val="Heading1"/>
              <w:rPr>
                <w:b w:val="0"/>
                <w:bCs w:val="0"/>
              </w:rPr>
            </w:pPr>
            <w:bookmarkStart w:id="12" w:name="_Toc194074891"/>
            <w:r>
              <w:rPr>
                <w:rStyle w:val="Strong"/>
              </w:rPr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EF31D7" w14:paraId="2B815FB3" w14:textId="77777777" w:rsidTr="00B2021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46CF3C3" w14:textId="577BCFEE" w:rsidR="00EF31D7" w:rsidRPr="004E282D" w:rsidRDefault="00EF31D7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12D074F5" w14:textId="377B809A" w:rsidR="00EF31D7" w:rsidRPr="004E282D" w:rsidRDefault="00EF31D7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0893DC91" w14:textId="0B5BD87F" w:rsidR="00EF31D7" w:rsidRPr="004E282D" w:rsidRDefault="00EF31D7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EF31D7" w14:paraId="64774E5D" w14:textId="77777777" w:rsidTr="00E07F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1D411246" w14:textId="0B4A137F" w:rsidR="00EF31D7" w:rsidRPr="00AD5FBA" w:rsidRDefault="00EF31D7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6466BC67" w14:textId="545EE56B" w:rsidR="00EF31D7" w:rsidRPr="006208CB" w:rsidRDefault="00EF31D7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57940CAA" wp14:editId="6E1CBCBB">
                        <wp:extent cx="1772285" cy="919480"/>
                        <wp:effectExtent l="0" t="0" r="0" b="0"/>
                        <wp:docPr id="73222391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222391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19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EF31D7" w14:paraId="7676C2B4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56CF989" w14:textId="36134B4B" w:rsidR="00EF31D7" w:rsidRPr="00BE6656" w:rsidRDefault="00EF31D7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0ADCBF9" w14:textId="1D3C4681" w:rsidR="00EF31D7" w:rsidRPr="00154A1A" w:rsidRDefault="00EF31D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EF31D7" w14:paraId="034D72D6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9BCEFDA" w14:textId="4D3B3044" w:rsidR="00EF31D7" w:rsidRDefault="00EF31D7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04A73E8" w14:textId="72B78734" w:rsidR="00EF31D7" w:rsidRDefault="00EF31D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1CD64DE7" w14:textId="77777777" w:rsidR="00EF31D7" w:rsidRPr="004C6DEB" w:rsidRDefault="00EF31D7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1B14D443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50062F82" w14:textId="51FFC2FB" w:rsidR="003F154A" w:rsidRPr="003F154A" w:rsidRDefault="00EF31D7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51701F7C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8597362" w14:textId="6A8C7691" w:rsidR="003F154A" w:rsidRDefault="00EF31D7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AAC3252" w14:textId="021CB4F1" w:rsidR="003F154A" w:rsidRDefault="00EF31D7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B1344B5" w14:textId="6170B161" w:rsidR="003F154A" w:rsidRDefault="00EF31D7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D3FDA8D" w14:textId="4866BABB" w:rsidR="003F154A" w:rsidRDefault="00EF31D7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05B02460" w14:textId="7F2055B8" w:rsidR="003F154A" w:rsidRDefault="00EF31D7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3277DE88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574C31E" w14:textId="1A0F331B" w:rsidR="003F154A" w:rsidRDefault="00EF31D7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B6E4563" w14:textId="60A6C780" w:rsidR="003F154A" w:rsidRPr="00EF37BF" w:rsidRDefault="00EF31D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-6.55651e-07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068F1F5" w14:textId="51E181C6" w:rsidR="003F154A" w:rsidRPr="00EF37BF" w:rsidRDefault="00EF31D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5171BBE" w14:textId="2F60095A" w:rsidR="003F154A" w:rsidRDefault="00EF31D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-2.12458e-08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42903CC3" w14:textId="3B386561" w:rsidR="003F154A" w:rsidRPr="00EF37BF" w:rsidRDefault="00EF31D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</w:t>
                        </w:r>
                      </w:p>
                    </w:tc>
                  </w:tr>
                  <w:tr w:rsidR="00935682" w14:paraId="60B1A6ED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BA0CB24" w14:textId="5428617B" w:rsidR="00935682" w:rsidRDefault="00EF31D7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29E05B6" w14:textId="79405CA1" w:rsidR="00935682" w:rsidRDefault="00EF31D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34DE498" w14:textId="533C6D2F" w:rsidR="00935682" w:rsidRDefault="00EF31D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E476E03" w14:textId="12539DA3" w:rsidR="00935682" w:rsidRDefault="00EF31D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5545E48" w14:textId="7D9612F3" w:rsidR="00935682" w:rsidRDefault="00EF31D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1A5DC9D6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091FC6B1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EF31D7" w14:paraId="511CDC69" w14:textId="77777777" w:rsidTr="00D2095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23161832" w14:textId="7E92870E" w:rsidR="00EF31D7" w:rsidRPr="004E282D" w:rsidRDefault="00EF31D7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21AAE9DE" w14:textId="732F5194" w:rsidR="00EF31D7" w:rsidRPr="004E282D" w:rsidRDefault="00EF31D7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43B35050" w14:textId="7B256A16" w:rsidR="00EF31D7" w:rsidRPr="004E282D" w:rsidRDefault="00EF31D7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EF31D7" w14:paraId="1CEE71D6" w14:textId="77777777" w:rsidTr="007E02E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5B408FB2" w14:textId="3E2145FC" w:rsidR="00EF31D7" w:rsidRPr="00F42DD1" w:rsidRDefault="00EF31D7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56D57A8D" w14:textId="35817036" w:rsidR="00EF31D7" w:rsidRPr="006208CB" w:rsidRDefault="00EF31D7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41BA97DE" wp14:editId="71E15F95">
                        <wp:extent cx="1907540" cy="989330"/>
                        <wp:effectExtent l="0" t="0" r="0" b="1270"/>
                        <wp:docPr id="177254796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72547966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9893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EF31D7" w14:paraId="2B7BB5FC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3119D2B" w14:textId="4DA4C90D" w:rsidR="00EF31D7" w:rsidRPr="00BE6656" w:rsidRDefault="00EF31D7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5C757AF" w14:textId="45C1D096" w:rsidR="00EF31D7" w:rsidRPr="00B77EA3" w:rsidRDefault="00EF31D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face(s), 1 plane(s)</w:t>
                        </w:r>
                      </w:p>
                    </w:tc>
                  </w:tr>
                  <w:tr w:rsidR="00EF31D7" w14:paraId="1A5F51B0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D7EC0C6" w14:textId="55CD7D0A" w:rsidR="00EF31D7" w:rsidRDefault="00EF31D7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2B66577" w14:textId="4742DA00" w:rsidR="00EF31D7" w:rsidRDefault="00EF31D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Top Plane</w:t>
                        </w:r>
                      </w:p>
                    </w:tc>
                  </w:tr>
                  <w:tr w:rsidR="00EF31D7" w14:paraId="11A6EBA6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3BEEFA1" w14:textId="4BAB0690" w:rsidR="00EF31D7" w:rsidRDefault="00EF31D7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EFBEC59" w14:textId="7B27922F" w:rsidR="00EF31D7" w:rsidRDefault="00EF31D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EF31D7" w14:paraId="6761B6C1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173F545" w14:textId="2AAD0659" w:rsidR="00EF31D7" w:rsidRDefault="00EF31D7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895015A" w14:textId="4AD93DF4" w:rsidR="00EF31D7" w:rsidRDefault="00EF31D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-1 N</w:t>
                        </w:r>
                      </w:p>
                    </w:tc>
                  </w:tr>
                </w:tbl>
                <w:p w14:paraId="5CCF6F52" w14:textId="77777777" w:rsidR="00EF31D7" w:rsidRDefault="00EF31D7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10EB57F9" w14:textId="4213BB45" w:rsidR="005273D5" w:rsidRDefault="005273D5" w:rsidP="000A7C6B">
            <w:pPr>
              <w:rPr>
                <w:rStyle w:val="Strong"/>
              </w:rPr>
            </w:pPr>
          </w:p>
        </w:tc>
      </w:tr>
    </w:tbl>
    <w:p w14:paraId="58463A36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024988D6" w14:textId="77777777" w:rsidTr="005B3D16">
        <w:tc>
          <w:tcPr>
            <w:tcW w:w="11016" w:type="dxa"/>
          </w:tcPr>
          <w:p w14:paraId="19341E82" w14:textId="2618A67D" w:rsidR="00132707" w:rsidRDefault="00132707" w:rsidP="000A7C6B">
            <w:pPr>
              <w:pStyle w:val="Heading1"/>
            </w:pPr>
            <w:r>
              <w:lastRenderedPageBreak/>
              <w:br w:type="page"/>
            </w:r>
            <w:bookmarkStart w:id="13" w:name="_Toc194074892"/>
            <w:r w:rsidR="00EF31D7">
              <w:t>Connector Definitions</w:t>
            </w:r>
            <w:bookmarkEnd w:id="13"/>
          </w:p>
          <w:p w14:paraId="13F4CE9D" w14:textId="1AB7CFC5" w:rsidR="00132707" w:rsidRDefault="00EF31D7" w:rsidP="000A7C6B">
            <w:r>
              <w:t>No Data</w:t>
            </w:r>
          </w:p>
          <w:p w14:paraId="31A70E1D" w14:textId="0A04241B" w:rsidR="00EF37BF" w:rsidRPr="009C0A33" w:rsidRDefault="00EF37BF" w:rsidP="000A7C6B"/>
          <w:p w14:paraId="3D459524" w14:textId="77777777" w:rsidR="000F2729" w:rsidRDefault="000F2729" w:rsidP="000A7C6B"/>
          <w:p w14:paraId="31776B88" w14:textId="5BE9D1B6" w:rsidR="00E12C21" w:rsidRDefault="00E12C21" w:rsidP="000A7C6B"/>
          <w:p w14:paraId="125281C8" w14:textId="798D3721" w:rsidR="00132707" w:rsidRDefault="00132707" w:rsidP="000A7C6B"/>
        </w:tc>
      </w:tr>
    </w:tbl>
    <w:p w14:paraId="5A132F8A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195E62BF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D13AB03" w14:textId="522063A7" w:rsidR="00104BD8" w:rsidRDefault="00EF31D7" w:rsidP="000A7C6B">
            <w:pPr>
              <w:pStyle w:val="Heading1"/>
            </w:pPr>
            <w:bookmarkStart w:id="14" w:name="_Toc194074893"/>
            <w:r>
              <w:t>Contact Information</w:t>
            </w:r>
            <w:bookmarkEnd w:id="14"/>
          </w:p>
          <w:p w14:paraId="66944F74" w14:textId="5C815B8A" w:rsidR="00104BD8" w:rsidRDefault="00EF31D7" w:rsidP="000A7C6B">
            <w:r>
              <w:t>No Data</w:t>
            </w:r>
          </w:p>
          <w:p w14:paraId="4EBE001D" w14:textId="3045956B" w:rsidR="00104BD8" w:rsidRDefault="00104BD8" w:rsidP="000A7C6B">
            <w:pPr>
              <w:rPr>
                <w:rStyle w:val="A3"/>
              </w:rPr>
            </w:pPr>
          </w:p>
          <w:p w14:paraId="6A17427B" w14:textId="77777777" w:rsidR="00104BD8" w:rsidRDefault="00104BD8" w:rsidP="000A7C6B"/>
        </w:tc>
      </w:tr>
    </w:tbl>
    <w:p w14:paraId="54FEE8BE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794CF68C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2339312" w14:textId="2AC77D7A" w:rsidR="00A61A59" w:rsidRDefault="00EF31D7" w:rsidP="000A7C6B">
            <w:pPr>
              <w:pStyle w:val="Heading1"/>
            </w:pPr>
            <w:bookmarkStart w:id="15" w:name="_Toc194074894"/>
            <w:r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6B5254D4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F9DEF69" w14:textId="340544D4" w:rsidR="00A9531D" w:rsidRDefault="00EF31D7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F648C5" w14:textId="0F3F037A" w:rsidR="00A9531D" w:rsidRDefault="00EF31D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EF31D7" w14:paraId="5280F51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4B5D06" w14:textId="38465F99" w:rsidR="00EF31D7" w:rsidRDefault="00EF31D7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3C89D7" w14:textId="7ECE42ED" w:rsidR="00EF31D7" w:rsidRDefault="00EF31D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Blended curvature-based mesh</w:t>
                  </w:r>
                </w:p>
              </w:tc>
            </w:tr>
            <w:tr w:rsidR="00EF31D7" w14:paraId="010CA8C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937B2D" w14:textId="5DB2AC15" w:rsidR="00EF31D7" w:rsidRDefault="00EF31D7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FE937C1" w14:textId="2A8095C5" w:rsidR="00EF31D7" w:rsidRDefault="00EF31D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 Points</w:t>
                  </w:r>
                </w:p>
              </w:tc>
            </w:tr>
            <w:tr w:rsidR="00EF31D7" w14:paraId="2EE0D6B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C4A563" w14:textId="029A0A05" w:rsidR="00EF31D7" w:rsidRDefault="00EF31D7" w:rsidP="00C16188">
                  <w:r>
                    <w:t>Maximum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099D34" w14:textId="6A7F05A1" w:rsidR="00EF31D7" w:rsidRDefault="00EF31D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0.931305 mm</w:t>
                  </w:r>
                </w:p>
              </w:tc>
            </w:tr>
            <w:tr w:rsidR="00EF31D7" w14:paraId="25A74E3E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6413BFD" w14:textId="1E717293" w:rsidR="00EF31D7" w:rsidRDefault="00EF31D7" w:rsidP="00C16188">
                  <w:r>
                    <w:t>Minimum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A7063D" w14:textId="014520E9" w:rsidR="00EF31D7" w:rsidRDefault="00EF31D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0.0465653 mm</w:t>
                  </w:r>
                </w:p>
              </w:tc>
            </w:tr>
            <w:tr w:rsidR="00EF31D7" w14:paraId="6E4BC48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FD2CB7" w14:textId="6BBF990E" w:rsidR="00EF31D7" w:rsidRDefault="00EF31D7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A9270C" w14:textId="305F8D79" w:rsidR="00EF31D7" w:rsidRDefault="00EF31D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14:paraId="508D29BF" w14:textId="77777777" w:rsidR="00690657" w:rsidRDefault="00690657" w:rsidP="00690657"/>
          <w:p w14:paraId="52877168" w14:textId="1D915E00" w:rsidR="00A9531D" w:rsidRPr="00690657" w:rsidRDefault="00EF31D7" w:rsidP="00690657">
            <w:pPr>
              <w:pStyle w:val="Heading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628D96A4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1687A3" w14:textId="4360BABC" w:rsidR="007107BE" w:rsidRDefault="00EF31D7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5E3E6C" w14:textId="27ED33B2" w:rsidR="007107BE" w:rsidRDefault="00EF31D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13655</w:t>
                  </w:r>
                </w:p>
              </w:tc>
            </w:tr>
            <w:tr w:rsidR="00EF31D7" w14:paraId="168F1B1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620718" w14:textId="0B100ECA" w:rsidR="00EF31D7" w:rsidRDefault="00EF31D7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B6F2D8" w14:textId="02141A67" w:rsidR="00EF31D7" w:rsidRDefault="00EF31D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8432</w:t>
                  </w:r>
                </w:p>
              </w:tc>
            </w:tr>
            <w:tr w:rsidR="00EF31D7" w14:paraId="4657629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69BC21" w14:textId="216D6BA9" w:rsidR="00EF31D7" w:rsidRDefault="00EF31D7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62FB81" w14:textId="7DC7E617" w:rsidR="00EF31D7" w:rsidRDefault="00EF31D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3.2822</w:t>
                  </w:r>
                </w:p>
              </w:tc>
            </w:tr>
            <w:tr w:rsidR="00EF31D7" w14:paraId="43930B44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5FC182" w14:textId="7B24130E" w:rsidR="00EF31D7" w:rsidRDefault="00EF31D7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8F82A0" w14:textId="31FBFABF" w:rsidR="00EF31D7" w:rsidRDefault="00EF31D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100</w:t>
                  </w:r>
                </w:p>
              </w:tc>
            </w:tr>
            <w:tr w:rsidR="00EF31D7" w14:paraId="493C11CE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8847EE" w14:textId="2083E6F3" w:rsidR="00EF31D7" w:rsidRDefault="00EF31D7" w:rsidP="00C16188">
                  <w:r>
                    <w:t>Percentage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3C6003" w14:textId="7F3FCD51" w:rsidR="00EF31D7" w:rsidRDefault="00EF31D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EF31D7" w14:paraId="652B693F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23F78F3" w14:textId="4D7171E6" w:rsidR="00EF31D7" w:rsidRDefault="00EF31D7" w:rsidP="00C16188">
                  <w:r>
                    <w:t>Percentage of distorted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0FE75C" w14:textId="142B607F" w:rsidR="00EF31D7" w:rsidRDefault="00EF31D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EF31D7" w14:paraId="1BA9D5E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5CC141" w14:textId="5D7F6B6F" w:rsidR="00EF31D7" w:rsidRDefault="00EF31D7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6E907D" w14:textId="7C4978D5" w:rsidR="00EF31D7" w:rsidRDefault="00EF31D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00:00:02</w:t>
                  </w:r>
                </w:p>
              </w:tc>
            </w:tr>
            <w:tr w:rsidR="00EF31D7" w14:paraId="719211FB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84A375" w14:textId="0BC8CF09" w:rsidR="00EF31D7" w:rsidRDefault="00EF31D7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7F9C0B" w14:textId="31BB41B2" w:rsidR="00EF31D7" w:rsidRDefault="00EF31D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MOSTAFA_LABIB</w:t>
                  </w:r>
                </w:p>
              </w:tc>
            </w:tr>
          </w:tbl>
          <w:p w14:paraId="64F3D55B" w14:textId="30407419" w:rsidR="00A61A59" w:rsidRPr="00F077CB" w:rsidRDefault="00A61A59" w:rsidP="000A7C6B"/>
        </w:tc>
      </w:tr>
    </w:tbl>
    <w:p w14:paraId="189B47AE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0BFD45EB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819AA91" w14:textId="67D06BE5" w:rsidR="002C53F9" w:rsidRDefault="00EF31D7" w:rsidP="000A7C6B">
            <w:pPr>
              <w:pStyle w:val="Heading1"/>
            </w:pPr>
            <w:bookmarkStart w:id="16" w:name="_Toc194074895"/>
            <w:r>
              <w:lastRenderedPageBreak/>
              <w:t>Sensor Details</w:t>
            </w:r>
            <w:bookmarkEnd w:id="16"/>
          </w:p>
          <w:p w14:paraId="7B9E8911" w14:textId="74DF2D2F" w:rsidR="002C53F9" w:rsidRPr="00F077CB" w:rsidRDefault="00EF31D7" w:rsidP="00EF31D7">
            <w:r>
              <w:t>No Data</w:t>
            </w:r>
          </w:p>
        </w:tc>
      </w:tr>
    </w:tbl>
    <w:p w14:paraId="0E6FFBDA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672A162A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791D8580" w14:textId="01363A6E" w:rsidR="005F5B79" w:rsidRDefault="00EF31D7" w:rsidP="000A7C6B">
            <w:pPr>
              <w:pStyle w:val="Heading1"/>
            </w:pPr>
            <w:bookmarkStart w:id="17" w:name="_Toc194074896"/>
            <w:r>
              <w:t>Resultant Forces</w:t>
            </w:r>
            <w:bookmarkEnd w:id="17"/>
          </w:p>
          <w:p w14:paraId="7C977F40" w14:textId="0ACCA63D" w:rsidR="005F5B79" w:rsidRPr="000B04D4" w:rsidRDefault="00EF31D7" w:rsidP="000A7C6B">
            <w:pPr>
              <w:pStyle w:val="Heading2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01E328B3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AF9AEE9" w14:textId="192B379F" w:rsidR="005F5B79" w:rsidRDefault="00EF31D7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7B819CE" w14:textId="29027282" w:rsidR="005F5B79" w:rsidRDefault="00EF31D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CC2C2A9" w14:textId="00013ED8" w:rsidR="005F5B79" w:rsidRDefault="00EF31D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6B2AA88" w14:textId="1676A7D4" w:rsidR="005F5B79" w:rsidRDefault="00EF31D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F44F4C7" w14:textId="31EECA5C" w:rsidR="005F5B79" w:rsidRDefault="00EF31D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36F5A2D" w14:textId="50A13828" w:rsidR="005F5B79" w:rsidRDefault="00EF31D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66F50C92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29CFEEC" w14:textId="2A0189F5" w:rsidR="005F5B79" w:rsidRPr="004D2956" w:rsidRDefault="00EF31D7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BEC5770" w14:textId="5DEFB3AD" w:rsidR="005F5B79" w:rsidRPr="004D2956" w:rsidRDefault="00EF31D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4E33AE7" w14:textId="4AD4A01D" w:rsidR="005F5B79" w:rsidRPr="004D2956" w:rsidRDefault="00EF31D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-6.55651e-07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C576C3C" w14:textId="61113180" w:rsidR="005F5B79" w:rsidRPr="004D2956" w:rsidRDefault="00EF31D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0E01C1A" w14:textId="30D5F2FB" w:rsidR="005F5B79" w:rsidRPr="004D2956" w:rsidRDefault="00EF31D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-2.12458e-08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0A2F745" w14:textId="53F43C6F" w:rsidR="005F5B79" w:rsidRPr="004D2956" w:rsidRDefault="00EF31D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</w:t>
                  </w:r>
                </w:p>
              </w:tc>
            </w:tr>
          </w:tbl>
          <w:p w14:paraId="61F03C91" w14:textId="546E42DC" w:rsidR="005F5B79" w:rsidRPr="000B04D4" w:rsidRDefault="00EF31D7" w:rsidP="000A7C6B">
            <w:pPr>
              <w:pStyle w:val="Heading2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6EFE412E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850665C" w14:textId="38AD77AA" w:rsidR="005F5B79" w:rsidRDefault="00EF31D7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F73AF8A" w14:textId="334136F8" w:rsidR="005F5B79" w:rsidRDefault="00EF31D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4220BFD" w14:textId="6500E932" w:rsidR="005F5B79" w:rsidRDefault="00EF31D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932ADFF" w14:textId="6BDF721F" w:rsidR="005F5B79" w:rsidRDefault="00EF31D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849D53F" w14:textId="544AE249" w:rsidR="005F5B79" w:rsidRDefault="00EF31D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386A1E9" w14:textId="6FCFE6CA" w:rsidR="005F5B79" w:rsidRDefault="00EF31D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698EA2B2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B17843D" w14:textId="71D494E3" w:rsidR="005F5B79" w:rsidRPr="004D2956" w:rsidRDefault="00EF31D7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038DBD2" w14:textId="67E69D5C" w:rsidR="005F5B79" w:rsidRPr="004D2956" w:rsidRDefault="00EF31D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055E1F3" w14:textId="6EFF00E6" w:rsidR="005F5B79" w:rsidRPr="004D2956" w:rsidRDefault="00EF31D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9CA1F3C" w14:textId="7629FEE7" w:rsidR="005F5B79" w:rsidRPr="004D2956" w:rsidRDefault="00EF31D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A1D3995" w14:textId="57D7F7C4" w:rsidR="005F5B79" w:rsidRPr="004D2956" w:rsidRDefault="00EF31D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E36DB7A" w14:textId="15D5B5EB" w:rsidR="005F5B79" w:rsidRPr="004D2956" w:rsidRDefault="00EF31D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20047C87" w14:textId="77777777" w:rsidR="005F5B79" w:rsidRDefault="005F5B79" w:rsidP="000A7C6B"/>
        </w:tc>
      </w:tr>
      <w:tr w:rsidR="005F5B79" w14:paraId="6B6FEF0B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54A14244" w14:textId="0DEE7ED2" w:rsidR="00C6072D" w:rsidRPr="000B04D4" w:rsidRDefault="00EF31D7" w:rsidP="00C6072D">
            <w:pPr>
              <w:pStyle w:val="Heading2"/>
            </w:pPr>
            <w:bookmarkStart w:id="18" w:name="_Toc243733151"/>
            <w:bookmarkStart w:id="19" w:name="_Toc245020119"/>
            <w:bookmarkStart w:id="20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14:paraId="0BF5C579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97811F4" w14:textId="0C46903E" w:rsidR="00C6072D" w:rsidRDefault="00EF31D7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E55A305" w14:textId="509B1551" w:rsidR="00C6072D" w:rsidRDefault="00EF31D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65BC770" w14:textId="24AC9368" w:rsidR="00C6072D" w:rsidRDefault="00EF31D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9FEFE9D" w14:textId="3423215B" w:rsidR="00C6072D" w:rsidRDefault="00EF31D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67A883A" w14:textId="753A7CB0" w:rsidR="00C6072D" w:rsidRDefault="00EF31D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5C905F2" w14:textId="5B6AB123" w:rsidR="00C6072D" w:rsidRDefault="00EF31D7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5E5BA420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EA55B0B" w14:textId="0A18574B" w:rsidR="00C6072D" w:rsidRPr="004D2956" w:rsidRDefault="00EF31D7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8A295A7" w14:textId="688D9ABE" w:rsidR="00C6072D" w:rsidRPr="004D2956" w:rsidRDefault="00EF31D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0540DCB" w14:textId="0B9FB967" w:rsidR="00C6072D" w:rsidRPr="004D2956" w:rsidRDefault="00EF31D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-1.63971e-07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3A214B0" w14:textId="42C375A0" w:rsidR="00C6072D" w:rsidRPr="004D2956" w:rsidRDefault="00EF31D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4.09782e-08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C008C29" w14:textId="5FCE7188" w:rsidR="00C6072D" w:rsidRPr="004D2956" w:rsidRDefault="00EF31D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8.78923e-09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C0DF423" w14:textId="271A70CC" w:rsidR="00C6072D" w:rsidRPr="004D2956" w:rsidRDefault="00EF31D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1.69242e-07</w:t>
                  </w:r>
                </w:p>
              </w:tc>
            </w:tr>
          </w:tbl>
          <w:p w14:paraId="7CB44F6A" w14:textId="2EBC2AF8" w:rsidR="00C6072D" w:rsidRPr="000B04D4" w:rsidRDefault="00EF31D7" w:rsidP="00C6072D">
            <w:pPr>
              <w:pStyle w:val="Heading2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14:paraId="2E4BCA8B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C579603" w14:textId="56BB8AFA" w:rsidR="00C6072D" w:rsidRDefault="00EF31D7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722B859" w14:textId="34A0A699" w:rsidR="00C6072D" w:rsidRDefault="00EF31D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A06FE35" w14:textId="2CD59D18" w:rsidR="00C6072D" w:rsidRDefault="00EF31D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95302DC" w14:textId="68E9B24A" w:rsidR="00C6072D" w:rsidRDefault="00EF31D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0A16FF6" w14:textId="3F1BE792" w:rsidR="00C6072D" w:rsidRDefault="00EF31D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C51197D" w14:textId="490676AC" w:rsidR="00C6072D" w:rsidRDefault="00EF31D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42651675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CA6132F" w14:textId="73CF756E" w:rsidR="00C6072D" w:rsidRPr="004D2956" w:rsidRDefault="00EF31D7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A3ABFFF" w14:textId="1223F85A" w:rsidR="00C6072D" w:rsidRPr="004D2956" w:rsidRDefault="00EF31D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AE4963E" w14:textId="19F8780A" w:rsidR="00C6072D" w:rsidRPr="004D2956" w:rsidRDefault="00EF31D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E64A50F" w14:textId="6869A403" w:rsidR="00C6072D" w:rsidRPr="004D2956" w:rsidRDefault="00EF31D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61D16CE" w14:textId="2C8FA25C" w:rsidR="00C6072D" w:rsidRPr="004D2956" w:rsidRDefault="00EF31D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500951B" w14:textId="18038778" w:rsidR="00C6072D" w:rsidRPr="004D2956" w:rsidRDefault="00EF31D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14:paraId="5CE229F1" w14:textId="1DB6C3F6" w:rsidR="005F5B79" w:rsidRDefault="005F5B79" w:rsidP="000A7C6B"/>
        </w:tc>
      </w:tr>
      <w:bookmarkEnd w:id="18"/>
      <w:bookmarkEnd w:id="19"/>
      <w:bookmarkEnd w:id="20"/>
    </w:tbl>
    <w:p w14:paraId="403279CC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7A813A9B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78B5D42" w14:textId="0BBB4EA2" w:rsidR="0050542D" w:rsidRPr="00EF31D7" w:rsidRDefault="00EF31D7" w:rsidP="00EF31D7">
            <w:pPr>
              <w:pStyle w:val="Heading1"/>
            </w:pPr>
            <w:bookmarkStart w:id="21" w:name="_Toc194074897"/>
            <w:r>
              <w:t>Beams</w:t>
            </w:r>
            <w:bookmarkEnd w:id="21"/>
          </w:p>
          <w:p w14:paraId="7E82C9B6" w14:textId="728C1DA3" w:rsidR="00EC2432" w:rsidRDefault="00EF31D7" w:rsidP="00EF31D7">
            <w:r>
              <w:rPr>
                <w:sz w:val="24"/>
                <w:szCs w:val="24"/>
              </w:rPr>
              <w:t>No Data</w:t>
            </w:r>
          </w:p>
        </w:tc>
      </w:tr>
    </w:tbl>
    <w:p w14:paraId="4AB2574D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56DDCB35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6CBFCB7" w14:textId="082FF124" w:rsidR="00EC2432" w:rsidRDefault="00EF31D7" w:rsidP="000A7C6B">
            <w:pPr>
              <w:pStyle w:val="Heading1"/>
            </w:pPr>
            <w:bookmarkStart w:id="22" w:name="_Toc243733152"/>
            <w:bookmarkStart w:id="23" w:name="_Toc245020120"/>
            <w:bookmarkStart w:id="24" w:name="_Toc245020152"/>
            <w:bookmarkStart w:id="25" w:name="_Toc194074898"/>
            <w:r>
              <w:lastRenderedPageBreak/>
              <w:t>Study Results</w:t>
            </w:r>
            <w:bookmarkEnd w:id="25"/>
          </w:p>
          <w:p w14:paraId="70E7CC82" w14:textId="77777777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288"/>
              <w:gridCol w:w="2831"/>
              <w:gridCol w:w="2720"/>
              <w:gridCol w:w="2699"/>
            </w:tblGrid>
            <w:tr w:rsidR="00EF31D7" w14:paraId="11B962B4" w14:textId="77777777" w:rsidTr="009B03E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5589BEA" w14:textId="2FE1B313" w:rsidR="00EF31D7" w:rsidRDefault="00EF31D7" w:rsidP="00EF31D7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3623F04" w14:textId="0610B477" w:rsidR="00EF31D7" w:rsidRDefault="00EF31D7" w:rsidP="00EF31D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B186295" w14:textId="60628514" w:rsidR="00EF31D7" w:rsidRDefault="00EF31D7" w:rsidP="00EF31D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118AB7C9" w14:textId="7020CDA1" w:rsidR="00EF31D7" w:rsidRDefault="00EF31D7" w:rsidP="00EF31D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EF31D7" w14:paraId="4F2FEE40" w14:textId="77777777" w:rsidTr="009B03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00C4E36" w14:textId="2F6F622F" w:rsidR="00EF31D7" w:rsidRPr="004D2956" w:rsidRDefault="00EF31D7" w:rsidP="00EF31D7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32137A5" w14:textId="7DE73EFA" w:rsidR="00EF31D7" w:rsidRPr="004D2956" w:rsidRDefault="00EF31D7" w:rsidP="00EF31D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2212A6A" w14:textId="77777777" w:rsidR="00EF31D7" w:rsidRDefault="00EF31D7" w:rsidP="00EF31D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2.233e+03N/m^2</w:t>
                  </w:r>
                </w:p>
                <w:p w14:paraId="6C60A076" w14:textId="4D64E59F" w:rsidR="00EF31D7" w:rsidRPr="004D2956" w:rsidRDefault="00EF31D7" w:rsidP="00EF31D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547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249D0B9" w14:textId="77777777" w:rsidR="00EF31D7" w:rsidRDefault="00EF31D7" w:rsidP="00EF31D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1.923e+06N/m^2</w:t>
                  </w:r>
                </w:p>
                <w:p w14:paraId="51F8C1CE" w14:textId="74D92105" w:rsidR="00EF31D7" w:rsidRPr="004D2956" w:rsidRDefault="00EF31D7" w:rsidP="00EF31D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478</w:t>
                  </w:r>
                </w:p>
              </w:tc>
            </w:tr>
            <w:tr w:rsidR="00EF31D7" w14:paraId="34695290" w14:textId="77777777" w:rsidTr="009B03E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D3F519" w14:textId="5BA6B53B" w:rsidR="00EF31D7" w:rsidRDefault="00EF31D7" w:rsidP="00EF31D7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2583726D" wp14:editId="2CA07296">
                        <wp:extent cx="6858000" cy="3557905"/>
                        <wp:effectExtent l="0" t="0" r="0" b="4445"/>
                        <wp:docPr id="32753536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753536" name="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57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A6EB6D7" w14:textId="3F099164" w:rsidR="00EF31D7" w:rsidRPr="004D2956" w:rsidRDefault="00EF31D7" w:rsidP="00EF31D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GIRPPRE_02-Static 1-Stress-Stress1</w:t>
                  </w:r>
                </w:p>
              </w:tc>
            </w:tr>
          </w:tbl>
          <w:p w14:paraId="0E190CF6" w14:textId="77777777" w:rsidR="00EF31D7" w:rsidRDefault="00EF31D7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00"/>
              <w:gridCol w:w="3235"/>
              <w:gridCol w:w="2499"/>
              <w:gridCol w:w="2104"/>
            </w:tblGrid>
            <w:tr w:rsidR="00EF31D7" w14:paraId="285ED7E8" w14:textId="77777777" w:rsidTr="009B03E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DA6DCBB" w14:textId="53307E0B" w:rsidR="00EF31D7" w:rsidRDefault="00EF31D7" w:rsidP="00EF31D7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56ED238" w14:textId="36FF2D6E" w:rsidR="00EF31D7" w:rsidRDefault="00EF31D7" w:rsidP="00EF31D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783717A" w14:textId="7618B3BA" w:rsidR="00EF31D7" w:rsidRDefault="00EF31D7" w:rsidP="00EF31D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68A54BEE" w14:textId="0AD1A0E4" w:rsidR="00EF31D7" w:rsidRDefault="00EF31D7" w:rsidP="00EF31D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EF31D7" w14:paraId="65B32E8F" w14:textId="77777777" w:rsidTr="009B03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98DAF14" w14:textId="1090761C" w:rsidR="00EF31D7" w:rsidRPr="004D2956" w:rsidRDefault="00EF31D7" w:rsidP="00EF31D7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B827D44" w14:textId="2313FD06" w:rsidR="00EF31D7" w:rsidRPr="004D2956" w:rsidRDefault="00EF31D7" w:rsidP="00EF31D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A486D07" w14:textId="77777777" w:rsidR="00EF31D7" w:rsidRDefault="00EF31D7" w:rsidP="00EF31D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0.000e+00mm</w:t>
                  </w:r>
                </w:p>
                <w:p w14:paraId="480C5BDD" w14:textId="078B7B31" w:rsidR="00EF31D7" w:rsidRPr="004D2956" w:rsidRDefault="00EF31D7" w:rsidP="00EF31D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9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47FBD29" w14:textId="77777777" w:rsidR="00EF31D7" w:rsidRDefault="00EF31D7" w:rsidP="00EF31D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7.214e-02mm</w:t>
                  </w:r>
                </w:p>
                <w:p w14:paraId="1D2D160A" w14:textId="43889F0B" w:rsidR="00EF31D7" w:rsidRPr="004D2956" w:rsidRDefault="00EF31D7" w:rsidP="00EF31D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226</w:t>
                  </w:r>
                </w:p>
              </w:tc>
            </w:tr>
            <w:tr w:rsidR="00EF31D7" w14:paraId="2AFC6A41" w14:textId="77777777" w:rsidTr="009B03E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0E153E" w14:textId="7C430AD3" w:rsidR="00EF31D7" w:rsidRDefault="00EF31D7" w:rsidP="00EF31D7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33032C40" wp14:editId="072D0418">
                        <wp:extent cx="6858000" cy="3557905"/>
                        <wp:effectExtent l="0" t="0" r="0" b="4445"/>
                        <wp:docPr id="241658487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1658487" name="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57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551B794" w14:textId="38994D0C" w:rsidR="00EF31D7" w:rsidRPr="004D2956" w:rsidRDefault="00EF31D7" w:rsidP="00EF31D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GIRPPRE_02-Static 1-Displacement-Displacement1</w:t>
                  </w:r>
                </w:p>
              </w:tc>
            </w:tr>
          </w:tbl>
          <w:p w14:paraId="2771F55F" w14:textId="77777777" w:rsidR="00EF31D7" w:rsidRDefault="00EF31D7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42"/>
              <w:gridCol w:w="3320"/>
              <w:gridCol w:w="2399"/>
              <w:gridCol w:w="2377"/>
            </w:tblGrid>
            <w:tr w:rsidR="00EF31D7" w14:paraId="230DB5A4" w14:textId="77777777" w:rsidTr="009B03E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5DA8151" w14:textId="2DC8531F" w:rsidR="00EF31D7" w:rsidRDefault="00EF31D7" w:rsidP="00EF31D7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A9FCAFB" w14:textId="4D7FC8FF" w:rsidR="00EF31D7" w:rsidRDefault="00EF31D7" w:rsidP="00EF31D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F3ACEC1" w14:textId="7A3E6406" w:rsidR="00EF31D7" w:rsidRDefault="00EF31D7" w:rsidP="00EF31D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3E1ABE92" w14:textId="2295FBF5" w:rsidR="00EF31D7" w:rsidRDefault="00EF31D7" w:rsidP="00EF31D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EF31D7" w14:paraId="38BF8D57" w14:textId="77777777" w:rsidTr="009B03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FFE1CCF" w14:textId="7E0CF9BC" w:rsidR="00EF31D7" w:rsidRPr="004D2956" w:rsidRDefault="00EF31D7" w:rsidP="00EF31D7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2A40EF0" w14:textId="6593A06C" w:rsidR="00EF31D7" w:rsidRPr="004D2956" w:rsidRDefault="00EF31D7" w:rsidP="00EF31D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D1F241C" w14:textId="77777777" w:rsidR="00EF31D7" w:rsidRDefault="00EF31D7" w:rsidP="00EF31D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2.359e-06</w:t>
                  </w:r>
                </w:p>
                <w:p w14:paraId="5ADDC994" w14:textId="4EB91931" w:rsidR="00EF31D7" w:rsidRPr="004D2956" w:rsidRDefault="00EF31D7" w:rsidP="00EF31D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7154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B25B135" w14:textId="77777777" w:rsidR="00EF31D7" w:rsidRDefault="00EF31D7" w:rsidP="00EF31D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4.727e-04</w:t>
                  </w:r>
                </w:p>
                <w:p w14:paraId="098B1C0B" w14:textId="500C1791" w:rsidR="00EF31D7" w:rsidRPr="004D2956" w:rsidRDefault="00EF31D7" w:rsidP="00EF31D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7174</w:t>
                  </w:r>
                </w:p>
              </w:tc>
            </w:tr>
            <w:tr w:rsidR="00EF31D7" w14:paraId="1B394442" w14:textId="77777777" w:rsidTr="009B03E3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9E170D" w14:textId="3DEE42CD" w:rsidR="00EF31D7" w:rsidRDefault="00EF31D7" w:rsidP="00EF31D7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78857E72" wp14:editId="16DAD2A4">
                        <wp:extent cx="6858000" cy="3557905"/>
                        <wp:effectExtent l="0" t="0" r="0" b="4445"/>
                        <wp:docPr id="1682318570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82318570" name="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57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6E71C65" w14:textId="2D10B6DB" w:rsidR="00EF31D7" w:rsidRPr="004D2956" w:rsidRDefault="00EF31D7" w:rsidP="00EF31D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GIRPPRE_02-Static 1-Strain-Strain1</w:t>
                  </w:r>
                </w:p>
              </w:tc>
            </w:tr>
          </w:tbl>
          <w:p w14:paraId="7BC4191B" w14:textId="77777777" w:rsidR="00EF31D7" w:rsidRPr="000B04D4" w:rsidRDefault="00EF31D7" w:rsidP="000A7C6B"/>
          <w:bookmarkEnd w:id="22"/>
          <w:bookmarkEnd w:id="23"/>
          <w:bookmarkEnd w:id="24"/>
          <w:p w14:paraId="428DD980" w14:textId="535E3B2E" w:rsidR="00EC2432" w:rsidRDefault="00EC2432" w:rsidP="000A7C6B"/>
        </w:tc>
      </w:tr>
    </w:tbl>
    <w:p w14:paraId="15C98394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14:paraId="1DB8578F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0768425" w14:textId="0868FC47" w:rsidR="000B1701" w:rsidRDefault="00EF31D7" w:rsidP="00EF31D7">
            <w:pPr>
              <w:pStyle w:val="Heading1"/>
            </w:pPr>
            <w:bookmarkStart w:id="26" w:name="_Toc194074899"/>
            <w:r>
              <w:t>Conclusion</w:t>
            </w:r>
            <w:bookmarkEnd w:id="26"/>
          </w:p>
        </w:tc>
      </w:tr>
    </w:tbl>
    <w:p w14:paraId="201FB522" w14:textId="0ACD360B" w:rsidR="00AC3438" w:rsidRPr="00AC3438" w:rsidRDefault="00AC3438" w:rsidP="00EF31D7"/>
    <w:sectPr w:rsidR="00AC3438" w:rsidRPr="00AC3438" w:rsidSect="00EF31D7">
      <w:footerReference w:type="default" r:id="rId16"/>
      <w:footerReference w:type="first" r:id="rId17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773584" w14:textId="77777777" w:rsidR="00EF31D7" w:rsidRDefault="00EF31D7" w:rsidP="00F25CD7">
      <w:pPr>
        <w:spacing w:after="0" w:line="240" w:lineRule="auto"/>
      </w:pPr>
      <w:r>
        <w:separator/>
      </w:r>
    </w:p>
  </w:endnote>
  <w:endnote w:type="continuationSeparator" w:id="0">
    <w:p w14:paraId="405121B2" w14:textId="77777777" w:rsidR="00EF31D7" w:rsidRDefault="00EF31D7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14:paraId="4B0D8A50" w14:textId="77777777" w:rsidTr="003E1AE9">
      <w:tc>
        <w:tcPr>
          <w:tcW w:w="867" w:type="pct"/>
        </w:tcPr>
        <w:p w14:paraId="7A54D975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3C1A77F6" wp14:editId="5E78E3E5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24276307" w14:textId="6E21A1CE" w:rsidR="00DC4D2F" w:rsidRDefault="00EF31D7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160ED165" w14:textId="66ECDC51" w:rsidR="00DC4D2F" w:rsidRDefault="00EF31D7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GIRPPRE_02</w:t>
          </w:r>
        </w:p>
      </w:tc>
      <w:tc>
        <w:tcPr>
          <w:tcW w:w="0" w:type="auto"/>
          <w:vAlign w:val="bottom"/>
        </w:tcPr>
        <w:p w14:paraId="5183DEF7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617FFE12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716E2D01" w14:textId="77777777" w:rsidTr="00BF0BC4">
      <w:tc>
        <w:tcPr>
          <w:tcW w:w="1908" w:type="dxa"/>
        </w:tcPr>
        <w:p w14:paraId="0CD4470B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5ECBA5A0" wp14:editId="459DD85F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46B62598" w14:textId="1989A2E6" w:rsidR="00DC4D2F" w:rsidRDefault="00EF31D7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54CD25B0" w14:textId="07812470" w:rsidR="00DC4D2F" w:rsidRDefault="00EF31D7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GIRPPRE_02</w:t>
          </w:r>
        </w:p>
      </w:tc>
      <w:tc>
        <w:tcPr>
          <w:tcW w:w="360" w:type="dxa"/>
          <w:vAlign w:val="bottom"/>
        </w:tcPr>
        <w:p w14:paraId="5D2BB93C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2AC16305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6B1144" w14:textId="77777777" w:rsidR="00EF31D7" w:rsidRDefault="00EF31D7" w:rsidP="00F25CD7">
      <w:pPr>
        <w:spacing w:after="0" w:line="240" w:lineRule="auto"/>
      </w:pPr>
      <w:r>
        <w:separator/>
      </w:r>
    </w:p>
  </w:footnote>
  <w:footnote w:type="continuationSeparator" w:id="0">
    <w:p w14:paraId="747FEDD7" w14:textId="77777777" w:rsidR="00EF31D7" w:rsidRDefault="00EF31D7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1D7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078A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1D7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4AF7D"/>
  <w15:docId w15:val="{7B46363E-566F-4AA6-8D21-BD1C8B2FF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6AAC7-2917-4F5C-B83C-F13ED3BB5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1</TotalTime>
  <Pages>9</Pages>
  <Words>711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4755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mostafa labib mohammed</dc:creator>
  <cp:lastModifiedBy>Mustafa Labib Issa</cp:lastModifiedBy>
  <cp:revision>1</cp:revision>
  <dcterms:created xsi:type="dcterms:W3CDTF">2025-03-28T15:20:00Z</dcterms:created>
  <dcterms:modified xsi:type="dcterms:W3CDTF">2025-03-28T15:21:00Z</dcterms:modified>
</cp:coreProperties>
</file>